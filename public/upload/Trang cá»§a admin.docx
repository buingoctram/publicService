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1333" w:rsidRDefault="00001F0F">
      <w:r>
        <w:t>Trang của admin:</w:t>
      </w:r>
    </w:p>
    <w:p w:rsidR="00001F0F" w:rsidRDefault="00001F0F" w:rsidP="00001F0F">
      <w:pPr>
        <w:pStyle w:val="ListParagraph"/>
        <w:numPr>
          <w:ilvl w:val="0"/>
          <w:numId w:val="1"/>
        </w:numPr>
      </w:pPr>
      <w:r>
        <w:t>Quản trị danh mục : ko biết là cái gì :v</w:t>
      </w:r>
    </w:p>
    <w:p w:rsidR="00001F0F" w:rsidRDefault="00001F0F" w:rsidP="00001F0F">
      <w:pPr>
        <w:pStyle w:val="ListParagraph"/>
        <w:numPr>
          <w:ilvl w:val="0"/>
          <w:numId w:val="1"/>
        </w:numPr>
      </w:pPr>
      <w:r>
        <w:t>Quản trị tài khoản</w:t>
      </w:r>
    </w:p>
    <w:p w:rsidR="00001F0F" w:rsidRDefault="00001F0F" w:rsidP="00001F0F">
      <w:pPr>
        <w:pStyle w:val="ListParagraph"/>
      </w:pPr>
      <w:r>
        <w:t>+ Xem danh sách tài khoản</w:t>
      </w:r>
    </w:p>
    <w:p w:rsidR="00001F0F" w:rsidRDefault="00001F0F" w:rsidP="00001F0F">
      <w:pPr>
        <w:pStyle w:val="ListParagraph"/>
      </w:pPr>
      <w:r>
        <w:t>+ Tạo tài khoản mới</w:t>
      </w:r>
    </w:p>
    <w:p w:rsidR="00001F0F" w:rsidRDefault="00001F0F" w:rsidP="00001F0F">
      <w:pPr>
        <w:pStyle w:val="ListParagraph"/>
      </w:pPr>
      <w:r>
        <w:t>+ Cấp quyền: tk admin, cán bộ hoặc member</w:t>
      </w:r>
    </w:p>
    <w:p w:rsidR="00001F0F" w:rsidRDefault="00001F0F" w:rsidP="00001F0F">
      <w:pPr>
        <w:pStyle w:val="ListParagraph"/>
      </w:pPr>
      <w:r>
        <w:t>+ Xóa tài khoản</w:t>
      </w:r>
    </w:p>
    <w:p w:rsidR="00001F0F" w:rsidRDefault="00001F0F"/>
    <w:p w:rsidR="00001F0F" w:rsidRDefault="00001F0F">
      <w:r>
        <w:t>Khai báo dịch vụ công</w:t>
      </w:r>
    </w:p>
    <w:p w:rsidR="00001F0F" w:rsidRDefault="00001F0F" w:rsidP="00001F0F">
      <w:pPr>
        <w:pStyle w:val="ListParagraph"/>
        <w:numPr>
          <w:ilvl w:val="0"/>
          <w:numId w:val="1"/>
        </w:numPr>
      </w:pPr>
      <w:r>
        <w:t>Tạo mới lĩnh vực</w:t>
      </w:r>
    </w:p>
    <w:p w:rsidR="00001F0F" w:rsidRDefault="00001F0F" w:rsidP="00001F0F">
      <w:pPr>
        <w:pStyle w:val="ListParagraph"/>
      </w:pPr>
      <w:r>
        <w:t>Vd: đăng kí, chứng chỉ, thủ tục …</w:t>
      </w:r>
    </w:p>
    <w:p w:rsidR="00001F0F" w:rsidRDefault="00001F0F" w:rsidP="00391721">
      <w:pPr>
        <w:pStyle w:val="ListParagraph"/>
      </w:pPr>
      <w:r>
        <w:t>Chọn đơn vị thụ lý</w:t>
      </w:r>
    </w:p>
    <w:p w:rsidR="00001F0F" w:rsidRDefault="00001F0F" w:rsidP="00001F0F">
      <w:pPr>
        <w:pStyle w:val="ListParagraph"/>
      </w:pPr>
      <w:r>
        <w:t>Vd: Công an quận, phòng tài chính, phòng tài nguyên mt…</w:t>
      </w:r>
    </w:p>
    <w:p w:rsidR="00391721" w:rsidRDefault="00391721" w:rsidP="00001F0F">
      <w:pPr>
        <w:pStyle w:val="ListParagraph"/>
      </w:pPr>
    </w:p>
    <w:p w:rsidR="00391721" w:rsidRDefault="00391721" w:rsidP="00391721">
      <w:pPr>
        <w:pStyle w:val="ListParagraph"/>
        <w:numPr>
          <w:ilvl w:val="0"/>
          <w:numId w:val="1"/>
        </w:numPr>
      </w:pPr>
      <w:r>
        <w:t>Tạo mới dịch vụ công</w:t>
      </w:r>
    </w:p>
    <w:p w:rsidR="00391721" w:rsidRDefault="00391721" w:rsidP="00391721">
      <w:pPr>
        <w:pStyle w:val="ListParagraph"/>
      </w:pPr>
      <w:r>
        <w:t>+ Mã dịch vụ, Tên dịch vụ</w:t>
      </w:r>
    </w:p>
    <w:p w:rsidR="00391721" w:rsidRDefault="00391721" w:rsidP="00391721">
      <w:pPr>
        <w:pStyle w:val="ListParagraph"/>
      </w:pPr>
      <w:r>
        <w:t>+ Lựa chọn lĩnh vực</w:t>
      </w:r>
    </w:p>
    <w:p w:rsidR="00391721" w:rsidRDefault="00391721" w:rsidP="00391721">
      <w:pPr>
        <w:pStyle w:val="ListParagraph"/>
      </w:pPr>
      <w:r>
        <w:t xml:space="preserve">+ Lựa chọn mức độ cung cấp: 1 2 3 4 </w:t>
      </w:r>
    </w:p>
    <w:p w:rsidR="00391721" w:rsidRDefault="00391721" w:rsidP="00391721">
      <w:pPr>
        <w:pStyle w:val="ListParagraph"/>
      </w:pPr>
      <w:r>
        <w:tab/>
        <w:t>1: full thông tin</w:t>
      </w:r>
    </w:p>
    <w:p w:rsidR="00391721" w:rsidRDefault="00391721" w:rsidP="00391721">
      <w:pPr>
        <w:pStyle w:val="ListParagraph"/>
      </w:pPr>
      <w:r>
        <w:tab/>
        <w:t>2: 1+ cho phép tải về mẫu + nộp trực tiếp</w:t>
      </w:r>
    </w:p>
    <w:p w:rsidR="00391721" w:rsidRDefault="00391721" w:rsidP="00391721">
      <w:pPr>
        <w:pStyle w:val="ListParagraph"/>
      </w:pPr>
      <w:r>
        <w:tab/>
        <w:t>3: 2+ cho phép nộp online, nộp $ trực tiếp</w:t>
      </w:r>
    </w:p>
    <w:p w:rsidR="00391721" w:rsidRDefault="00391721" w:rsidP="00391721">
      <w:pPr>
        <w:pStyle w:val="ListParagraph"/>
      </w:pPr>
      <w:r>
        <w:tab/>
        <w:t>4: 3 + nộp $ online</w:t>
      </w:r>
    </w:p>
    <w:p w:rsidR="00391721" w:rsidRDefault="00391721" w:rsidP="00391721">
      <w:pPr>
        <w:pStyle w:val="ListParagraph"/>
      </w:pPr>
      <w:r>
        <w:t>--</w:t>
      </w:r>
      <w:r>
        <w:sym w:font="Wingdings" w:char="F0E0"/>
      </w:r>
      <w:r>
        <w:t xml:space="preserve"> đống này cho vào 1 tab giới thiệu</w:t>
      </w:r>
    </w:p>
    <w:p w:rsidR="00391721" w:rsidRDefault="00391721" w:rsidP="00391721">
      <w:pPr>
        <w:pStyle w:val="ListParagraph"/>
      </w:pPr>
      <w:r>
        <w:t>+ Văn bản đính kèm</w:t>
      </w:r>
    </w:p>
    <w:p w:rsidR="00391721" w:rsidRDefault="00391721" w:rsidP="00391721">
      <w:pPr>
        <w:pStyle w:val="ListParagraph"/>
      </w:pPr>
      <w:r>
        <w:t>+ Lựa chọn có post lên hay ko ( cho 1 biến kiểm tra vào csdl )</w:t>
      </w:r>
    </w:p>
    <w:p w:rsidR="005B1D2E" w:rsidRDefault="005B1D2E" w:rsidP="00391721">
      <w:pPr>
        <w:pStyle w:val="ListParagraph"/>
      </w:pPr>
    </w:p>
    <w:p w:rsidR="005B1D2E" w:rsidRDefault="005B1D2E" w:rsidP="00391721">
      <w:pPr>
        <w:pStyle w:val="ListParagraph"/>
        <w:rPr>
          <w:noProof/>
        </w:rPr>
      </w:pPr>
    </w:p>
    <w:p w:rsidR="005B1D2E" w:rsidRDefault="005B1D2E" w:rsidP="0039172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P_00000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P_00000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P_00001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P_0000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P_00001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943600" cy="24911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D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846E69"/>
    <w:multiLevelType w:val="hybridMultilevel"/>
    <w:tmpl w:val="27704C32"/>
    <w:lvl w:ilvl="0" w:tplc="B430096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F0F"/>
    <w:rsid w:val="00001F0F"/>
    <w:rsid w:val="00391721"/>
    <w:rsid w:val="005B1D2E"/>
    <w:rsid w:val="00F41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6C05FB-8145-4CFA-85A2-4847E731F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uan\AppData\Roaming\Microsoft\Templates\LiveContent\15\Managed\Word%20Document%20Bibliography%20Styles\TC102786999%5b%5bfn=Single%20spaced%20(blank)%5d%5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TC102786999[[fn=Single spaced (blank)]].dotx</Template>
  <TotalTime>27</TotalTime>
  <Pages>7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</dc:creator>
  <cp:keywords/>
  <dc:description/>
  <cp:lastModifiedBy>Tuan</cp:lastModifiedBy>
  <cp:revision>3</cp:revision>
  <dcterms:created xsi:type="dcterms:W3CDTF">2014-05-27T10:59:00Z</dcterms:created>
  <dcterms:modified xsi:type="dcterms:W3CDTF">2014-05-29T03:56:00Z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TC027869999991</vt:lpwstr>
  </property>
</Properties>
</file>